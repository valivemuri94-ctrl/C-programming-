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#include&lt;stdio.h&gt;</w:t>
      </w:r>
    </w:p>
    <w:p>
      <w:r>
        <w:t>#include&lt;conio.h&gt;</w:t>
      </w:r>
    </w:p>
    <w:p>
      <w:r>
        <w:t>void main()</w:t>
      </w:r>
    </w:p>
    <w:p>
      <w:r>
        <w:t>{</w:t>
      </w:r>
    </w:p>
    <w:p>
      <w:r>
        <w:t>void add(int num);</w:t>
      </w:r>
    </w:p>
    <w:p>
      <w:r>
        <w:t>int num;</w:t>
      </w:r>
    </w:p>
    <w:p>
      <w:r>
        <w:t>clrscr();</w:t>
      </w:r>
    </w:p>
    <w:p>
      <w:r>
        <w:t>printf ("Enter the number:");</w:t>
      </w:r>
    </w:p>
    <w:p>
      <w:r>
        <w:t>scanf("%d",&amp;num);</w:t>
      </w:r>
    </w:p>
    <w:p>
      <w:r>
        <w:t>add(num);</w:t>
      </w:r>
    </w:p>
    <w:p>
      <w:r>
        <w:t>getch();</w:t>
      </w:r>
    </w:p>
    <w:p>
      <w:r>
        <w:t>}</w:t>
      </w:r>
    </w:p>
    <w:p>
      <w:r>
        <w:t>void add(int num)</w:t>
      </w:r>
    </w:p>
    <w:p>
      <w:r>
        <w:t>{</w:t>
      </w:r>
    </w:p>
    <w:p>
      <w:r>
        <w:t>if ((num%2)==0)</w:t>
      </w:r>
    </w:p>
    <w:p>
      <w:r>
        <w:t>{</w:t>
      </w:r>
    </w:p>
    <w:p>
      <w:r>
        <w:t>printf("Given number is Even");</w:t>
      </w:r>
    </w:p>
    <w:p>
      <w:r>
        <w:t>}</w:t>
      </w:r>
    </w:p>
    <w:p>
      <w:r>
        <w:t>else</w:t>
      </w:r>
    </w:p>
    <w:p>
      <w:r>
        <w:t>{</w:t>
      </w:r>
    </w:p>
    <w:p>
      <w:r>
        <w:t>printf("Given number is Odd");</w:t>
      </w:r>
    </w:p>
    <w:p>
      <w:r>
        <w:t>}</w:t>
      </w:r>
    </w:p>
    <w:p>
      <w:r>
        <w:t>getch();</w:t>
      </w:r>
    </w:p>
    <w:p>
      <w:pPr>
        <w:numPr>
          <w:ilvl w:val="0"/>
          <w:numId w:val="1"/>
        </w:numPr>
        <w:tabs>
          <w:tab w:val="clear" w:pos="420"/>
          <w:tab w:val="left" w:pos="840"/>
        </w:tabs>
        <w:ind w:left="420"/>
      </w:pPr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420"/>
        </w:tabs>
        <w:ind w:left="0" w:hanging="0"/>
      </w:p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41</Words>
  <Characters>242</Characters>
  <Lines>24</Lines>
  <Paragraphs>24</Paragraphs>
  <CharactersWithSpaces>259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2025-11-27T00:03:31Z</dcterms:modified>
</cp:coreProperties>
</file>